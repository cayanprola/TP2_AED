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3E4DE" w14:textId="77777777" w:rsidR="00D077E9" w:rsidRDefault="00AB02A7" w:rsidP="00D70D02">
      <w:r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05F56C7" wp14:editId="6490C125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7C980C" id="Retângulo 3" o:spid="_x0000_s1026" alt="retângulo branco para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204E92C5" wp14:editId="016147C4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m 1" descr="vista de rua com prédios de cidade, um mercado e placas de r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643BDEE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DB013FC" w14:textId="77777777"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0C0AE686" wp14:editId="193A5EA0">
                      <wp:extent cx="3528695" cy="1800225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0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FBC318" w14:textId="503C3529" w:rsidR="00D077E9" w:rsidRPr="00D86945" w:rsidRDefault="00A930B2" w:rsidP="00D077E9">
                                  <w:pPr>
                                    <w:pStyle w:val="Title"/>
                                  </w:pPr>
                                  <w:r>
                                    <w:rPr>
                                      <w:lang w:bidi="pt-PT"/>
                                    </w:rPr>
                                    <w:t>Relatório do TP2 de AED</w:t>
                                  </w:r>
                                </w:p>
                                <w:p w14:paraId="42785AF1" w14:textId="3ADB4877" w:rsidR="00D077E9" w:rsidRPr="00D86945" w:rsidRDefault="00D077E9" w:rsidP="00D077E9">
                                  <w:pPr>
                                    <w:pStyle w:val="Title"/>
                                    <w:spacing w:after="0"/>
                                  </w:pPr>
                                  <w:r w:rsidRPr="00D86945">
                                    <w:rPr>
                                      <w:lang w:bidi="pt-PT"/>
                                    </w:rPr>
                                    <w:t>20</w:t>
                                  </w:r>
                                  <w:r w:rsidR="00A930B2">
                                    <w:rPr>
                                      <w:lang w:bidi="pt-PT"/>
                                    </w:rPr>
                                    <w:t>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C0AE68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" filled="f" stroked="f" strokeweight=".5pt">
                      <v:textbox>
                        <w:txbxContent>
                          <w:p w14:paraId="51FBC318" w14:textId="503C3529" w:rsidR="00D077E9" w:rsidRPr="00D86945" w:rsidRDefault="00A930B2" w:rsidP="00D077E9">
                            <w:pPr>
                              <w:pStyle w:val="Ttulo"/>
                            </w:pPr>
                            <w:r>
                              <w:rPr>
                                <w:lang w:bidi="pt-PT"/>
                              </w:rPr>
                              <w:t>Relatório do TP2 de AED</w:t>
                            </w:r>
                          </w:p>
                          <w:p w14:paraId="42785AF1" w14:textId="3ADB4877" w:rsidR="00D077E9" w:rsidRPr="00D86945" w:rsidRDefault="00D077E9" w:rsidP="00D077E9">
                            <w:pPr>
                              <w:pStyle w:val="Ttulo"/>
                              <w:spacing w:after="0"/>
                            </w:pPr>
                            <w:r w:rsidRPr="00D86945">
                              <w:rPr>
                                <w:lang w:bidi="pt-PT"/>
                              </w:rPr>
                              <w:t>20</w:t>
                            </w:r>
                            <w:r w:rsidR="00A930B2">
                              <w:rPr>
                                <w:lang w:bidi="pt-PT"/>
                              </w:rPr>
                              <w:t>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6FB5D6D" w14:textId="77777777"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6F4CEB17" wp14:editId="74E3B412">
                      <wp:extent cx="1390918" cy="0"/>
                      <wp:effectExtent l="0" t="19050" r="19050" b="19050"/>
                      <wp:docPr id="5" name="Conexão Reta 5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4DB5421" id="Conexão Reta 5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71A4018" w14:textId="77777777" w:rsidTr="005E62AA">
        <w:trPr>
          <w:trHeight w:val="72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7E27E75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3C3DB1D6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C760A5486FDF4B9B8BAD546745D6E941"/>
              </w:placeholder>
              <w15:appearance w15:val="hidden"/>
            </w:sdtPr>
            <w:sdtContent>
              <w:p w14:paraId="4519C0A5" w14:textId="6EE35FE5" w:rsidR="00D077E9" w:rsidRDefault="005E62AA" w:rsidP="00AB02A7">
                <w:r>
                  <w:rPr>
                    <w:rStyle w:val="SubtitleChar"/>
                    <w:b w:val="0"/>
                    <w:lang w:bidi="pt-PT"/>
                  </w:rPr>
                  <w:fldChar w:fldCharType="begin"/>
                </w:r>
                <w:r>
                  <w:rPr>
                    <w:rStyle w:val="SubtitleChar"/>
                    <w:b w:val="0"/>
                    <w:lang w:bidi="pt-PT"/>
                  </w:rPr>
                  <w:instrText xml:space="preserve"> DATE  \@ "d MMMM"  \* MERGEFORMAT </w:instrText>
                </w:r>
                <w:r>
                  <w:rPr>
                    <w:rStyle w:val="SubtitleChar"/>
                    <w:b w:val="0"/>
                    <w:lang w:bidi="pt-PT"/>
                  </w:rPr>
                  <w:fldChar w:fldCharType="separate"/>
                </w:r>
                <w:r w:rsidR="000C1C3B">
                  <w:rPr>
                    <w:rStyle w:val="SubtitleChar"/>
                    <w:b w:val="0"/>
                    <w:noProof/>
                    <w:lang w:bidi="pt-PT"/>
                  </w:rPr>
                  <w:t>26 junho</w:t>
                </w:r>
                <w:r>
                  <w:rPr>
                    <w:rStyle w:val="SubtitleChar"/>
                    <w:b w:val="0"/>
                    <w:lang w:bidi="pt-PT"/>
                  </w:rPr>
                  <w:fldChar w:fldCharType="end"/>
                </w:r>
              </w:p>
            </w:sdtContent>
          </w:sdt>
          <w:p w14:paraId="0800516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pt-PT"/>
              </w:rPr>
              <mc:AlternateContent>
                <mc:Choice Requires="wps">
                  <w:drawing>
                    <wp:inline distT="0" distB="0" distL="0" distR="0" wp14:anchorId="5E800F8C" wp14:editId="71E1552F">
                      <wp:extent cx="1493949" cy="0"/>
                      <wp:effectExtent l="0" t="19050" r="30480" b="19050"/>
                      <wp:docPr id="6" name="Conexão Reta 6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EE99710" id="Conexão Reta 6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F3EF57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D5BC06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3F11805" w14:textId="2A368422" w:rsidR="00D077E9" w:rsidRDefault="00000000" w:rsidP="00AB02A7">
            <w:sdt>
              <w:sdtPr>
                <w:id w:val="-1740469667"/>
                <w:placeholder>
                  <w:docPart w:val="DEE9045EE229495DA8A8445640A00BD6"/>
                </w:placeholder>
                <w15:appearance w15:val="hidden"/>
              </w:sdtPr>
              <w:sdtContent>
                <w:r w:rsidR="0006387C">
                  <w:t>ISMAT – Algoritmia e Estrutura de Dados</w:t>
                </w:r>
              </w:sdtContent>
            </w:sdt>
          </w:p>
          <w:p w14:paraId="1333412D" w14:textId="5CBCD6E0" w:rsidR="00D077E9" w:rsidRDefault="00D077E9" w:rsidP="00AB02A7">
            <w:r w:rsidRPr="00B231E5">
              <w:rPr>
                <w:lang w:bidi="pt-PT"/>
              </w:rPr>
              <w:t xml:space="preserve">Da autoria de: </w:t>
            </w:r>
            <w:sdt>
              <w:sdtPr>
                <w:alias w:val="O Seu Nome"/>
                <w:tag w:val="O Seu Nome"/>
                <w:id w:val="-180584491"/>
                <w:placeholder>
                  <w:docPart w:val="B0FE2B819EAE46D9A171BFA915DA2EBB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06387C">
                  <w:t>Cayan Prola e Diogo Fernandes</w:t>
                </w:r>
                <w:r w:rsidR="0006387C">
                  <w:br/>
                  <w:t>Professor: Tiago Candeias</w:t>
                </w:r>
              </w:sdtContent>
            </w:sdt>
          </w:p>
          <w:p w14:paraId="30580828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5DC2746" w14:textId="77777777" w:rsidR="00D077E9" w:rsidRDefault="00AB02A7">
      <w:pPr>
        <w:spacing w:after="200"/>
      </w:pPr>
      <w:r w:rsidRPr="00D967AC">
        <w:rPr>
          <w:noProof/>
          <w:lang w:bidi="pt-PT"/>
        </w:rPr>
        <w:drawing>
          <wp:anchor distT="0" distB="0" distL="114300" distR="114300" simplePos="0" relativeHeight="251661312" behindDoc="0" locked="0" layoutInCell="1" allowOverlap="1" wp14:anchorId="6C8DD86B" wp14:editId="146B95B1">
            <wp:simplePos x="0" y="0"/>
            <wp:positionH relativeFrom="column">
              <wp:posOffset>3855720</wp:posOffset>
            </wp:positionH>
            <wp:positionV relativeFrom="paragraph">
              <wp:posOffset>6633210</wp:posOffset>
            </wp:positionV>
            <wp:extent cx="3261360" cy="1844040"/>
            <wp:effectExtent l="0" t="0" r="0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CE9E69" wp14:editId="5A9FFEE8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868FB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pt-PT"/>
        </w:rPr>
        <w:br w:type="page"/>
      </w:r>
    </w:p>
    <w:p w14:paraId="09DB7BAE" w14:textId="79A3968A" w:rsidR="00D077E9" w:rsidRDefault="00362B4D" w:rsidP="005477E7">
      <w:pPr>
        <w:pStyle w:val="Heading1"/>
      </w:pPr>
      <w:r>
        <w:rPr>
          <w:lang w:bidi="pt-PT"/>
        </w:rPr>
        <w:lastRenderedPageBreak/>
        <w:t>Introdução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56D4A343" w14:textId="77777777" w:rsidTr="00DF027C">
        <w:trPr>
          <w:trHeight w:val="3546"/>
        </w:trPr>
        <w:tc>
          <w:tcPr>
            <w:tcW w:w="9999" w:type="dxa"/>
          </w:tcPr>
          <w:p w14:paraId="0ABD7E75" w14:textId="527A2676" w:rsidR="00DF027C" w:rsidRDefault="005477E7" w:rsidP="00DF027C">
            <w:pPr>
              <w:pStyle w:val="Contedos"/>
            </w:pPr>
            <w:r>
              <w:t xml:space="preserve">Foram nos dados dois data sets diferentes, um contendo a correlação entre as submissões de trabalhos de alunos e outro contendo o tempo da entrega de cada trabalho. Nosso objetivo foi de criar um programa em Java capaz de calcular a </w:t>
            </w:r>
            <w:proofErr w:type="spellStart"/>
            <w:r>
              <w:t>porcentagem</w:t>
            </w:r>
            <w:proofErr w:type="spellEnd"/>
            <w:r>
              <w:t xml:space="preserve"> de quais grupos podem ter copiado de outros efetuando a comparação dessa correlação entre os grupos, e utilizando um limite específico para obter apenas os valores que tem maior </w:t>
            </w:r>
            <w:proofErr w:type="spellStart"/>
            <w:r>
              <w:t>porcentagem</w:t>
            </w:r>
            <w:proofErr w:type="spellEnd"/>
            <w:r>
              <w:t xml:space="preserve"> entre si.</w:t>
            </w:r>
          </w:p>
          <w:p w14:paraId="47D82A41" w14:textId="4B0180B5" w:rsidR="007964FB" w:rsidRDefault="007964FB" w:rsidP="00DF027C">
            <w:pPr>
              <w:pStyle w:val="Contedos"/>
            </w:pPr>
            <w:r>
              <w:t xml:space="preserve">Nos foi dado também os argumentos necessários para correr o programa, que são o seguinte: </w:t>
            </w:r>
            <w:r w:rsidR="000B64B5">
              <w:rPr>
                <w:noProof/>
              </w:rPr>
              <w:drawing>
                <wp:inline distT="0" distB="0" distL="0" distR="0" wp14:anchorId="13B38E6D" wp14:editId="6A6BA9F0">
                  <wp:extent cx="4914900" cy="457200"/>
                  <wp:effectExtent l="0" t="0" r="0" b="0"/>
                  <wp:docPr id="149780185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780185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CEB7" w14:textId="65C93338" w:rsidR="000B64B5" w:rsidRPr="009C5BBF" w:rsidRDefault="000B64B5" w:rsidP="00DF027C">
            <w:pPr>
              <w:pStyle w:val="Contedos"/>
            </w:pPr>
            <w:r>
              <w:t xml:space="preserve">E o output esperado de: </w:t>
            </w:r>
            <w:r w:rsidR="009C5BBF">
              <w:rPr>
                <w:noProof/>
              </w:rPr>
              <w:drawing>
                <wp:inline distT="0" distB="0" distL="0" distR="0" wp14:anchorId="5B38D7F6" wp14:editId="2EC1E0DB">
                  <wp:extent cx="5343525" cy="1000125"/>
                  <wp:effectExtent l="0" t="0" r="9525" b="9525"/>
                  <wp:docPr id="9646106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61066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5BBF">
              <w:t>.</w:t>
            </w:r>
          </w:p>
          <w:p w14:paraId="37C5E790" w14:textId="77777777" w:rsidR="005477E7" w:rsidRDefault="005477E7" w:rsidP="00DF027C">
            <w:pPr>
              <w:pStyle w:val="Contedos"/>
            </w:pPr>
          </w:p>
          <w:p w14:paraId="5DFD3B31" w14:textId="0D145A47" w:rsidR="005477E7" w:rsidRDefault="005477E7" w:rsidP="005477E7">
            <w:pPr>
              <w:pStyle w:val="Heading1"/>
            </w:pPr>
            <w:r>
              <w:t>Desenvolvimento</w:t>
            </w:r>
          </w:p>
        </w:tc>
      </w:tr>
    </w:tbl>
    <w:p w14:paraId="47BFC522" w14:textId="784A75BC" w:rsidR="00AB02A7" w:rsidRDefault="005477E7" w:rsidP="005477E7">
      <w:pPr>
        <w:pStyle w:val="Contedos"/>
      </w:pPr>
      <w:r>
        <w:t xml:space="preserve">Inicialmente, dividimos o trabalho em partes. Precisamos primeiro ler os dados a partir </w:t>
      </w:r>
      <w:proofErr w:type="gramStart"/>
      <w:r>
        <w:t xml:space="preserve">dos </w:t>
      </w:r>
      <w:r w:rsidR="009C5BBF">
        <w:t>data</w:t>
      </w:r>
      <w:proofErr w:type="gramEnd"/>
      <w:r w:rsidR="009C5BBF">
        <w:t xml:space="preserve"> sets, que são dois </w:t>
      </w:r>
      <w:r>
        <w:t xml:space="preserve">arquivos </w:t>
      </w:r>
      <w:r w:rsidR="000E51C1">
        <w:t>“</w:t>
      </w:r>
      <w:proofErr w:type="spellStart"/>
      <w:r>
        <w:t>csv</w:t>
      </w:r>
      <w:proofErr w:type="spellEnd"/>
      <w:r w:rsidR="000E51C1">
        <w:t>”</w:t>
      </w:r>
      <w:r w:rsidR="009C5BBF">
        <w:t xml:space="preserve"> chamados de “correl.csv” e “time.csv”, contendo as correlações entre as entregas e o tempo da entrega </w:t>
      </w:r>
      <w:proofErr w:type="spellStart"/>
      <w:r w:rsidR="009C5BBF">
        <w:t>respectivamente</w:t>
      </w:r>
      <w:proofErr w:type="spellEnd"/>
      <w:r>
        <w:t xml:space="preserve">. Para isso, dividimos os dados em </w:t>
      </w:r>
      <w:r w:rsidR="00966276">
        <w:t xml:space="preserve">origem, destino e seu peso, podendo assim efetuar as comparações </w:t>
      </w:r>
      <w:r w:rsidR="000E51C1">
        <w:t>necessárias</w:t>
      </w:r>
      <w:r w:rsidR="009B47A7">
        <w:t xml:space="preserve">. Utilizamos um algoritmo para verificar a posição atual, se estamos na primeira linha, salvamos os </w:t>
      </w:r>
      <w:r w:rsidR="000E51C1">
        <w:t>“</w:t>
      </w:r>
      <w:proofErr w:type="spellStart"/>
      <w:r w:rsidR="009B47A7">
        <w:t>headers</w:t>
      </w:r>
      <w:proofErr w:type="spellEnd"/>
      <w:r w:rsidR="000E51C1">
        <w:t>”</w:t>
      </w:r>
      <w:r w:rsidR="009B47A7">
        <w:t xml:space="preserve">, caso não, salvamos os valores de cada </w:t>
      </w:r>
      <w:r w:rsidR="000E51C1">
        <w:t>“</w:t>
      </w:r>
      <w:proofErr w:type="spellStart"/>
      <w:r w:rsidR="009B47A7">
        <w:t>header</w:t>
      </w:r>
      <w:proofErr w:type="spellEnd"/>
      <w:r w:rsidR="000E51C1">
        <w:t>”</w:t>
      </w:r>
      <w:r w:rsidR="009B47A7">
        <w:t xml:space="preserve"> </w:t>
      </w:r>
      <w:r w:rsidR="00711D1F">
        <w:t>iterando sobre todas as linhas. Conseguindo ter os valores salvos, precisamos efetuar suas comparações.</w:t>
      </w:r>
    </w:p>
    <w:p w14:paraId="68C20D27" w14:textId="77777777" w:rsidR="000E51C1" w:rsidRDefault="00275230" w:rsidP="005477E7">
      <w:pPr>
        <w:pStyle w:val="Contedos"/>
      </w:pPr>
      <w:r>
        <w:t xml:space="preserve">Em seguida criamos a classe </w:t>
      </w:r>
      <w:r w:rsidR="00711D1F">
        <w:t xml:space="preserve">Grafo, </w:t>
      </w:r>
      <w:r>
        <w:t xml:space="preserve">que </w:t>
      </w:r>
      <w:r w:rsidR="00003EFE">
        <w:t xml:space="preserve">executa muitas funções. A primeira é </w:t>
      </w:r>
      <w:r w:rsidR="00711D1F">
        <w:t>cria</w:t>
      </w:r>
      <w:r w:rsidR="00003EFE">
        <w:t>r</w:t>
      </w:r>
      <w:r w:rsidR="00711D1F">
        <w:t xml:space="preserve"> um mapa capaz de salvar os valores</w:t>
      </w:r>
      <w:r>
        <w:t xml:space="preserve"> que necessitamos. Este mapa guarda </w:t>
      </w:r>
      <w:r w:rsidR="00003EFE">
        <w:t xml:space="preserve">os vértices e os nós do grafo. </w:t>
      </w:r>
    </w:p>
    <w:p w14:paraId="470F001A" w14:textId="77777777" w:rsidR="000E51C1" w:rsidRDefault="000E51C1" w:rsidP="005477E7">
      <w:pPr>
        <w:pStyle w:val="Contedos"/>
      </w:pPr>
      <w:r>
        <w:t xml:space="preserve">Nós utilizamos sempre as variáveis “origem”, “destino” e “valor” para termos a origem do vértice, o seu destino e qual o peso entre os dois. </w:t>
      </w:r>
    </w:p>
    <w:p w14:paraId="42585539" w14:textId="3F3B78B4" w:rsidR="00966276" w:rsidRDefault="00003EFE" w:rsidP="005477E7">
      <w:pPr>
        <w:pStyle w:val="Contedos"/>
      </w:pPr>
      <w:r>
        <w:t>Em seguida utilizamos o método “</w:t>
      </w:r>
      <w:proofErr w:type="spellStart"/>
      <w:r>
        <w:t>add</w:t>
      </w:r>
      <w:proofErr w:type="spellEnd"/>
      <w:r>
        <w:t>” para adicionar todos os valores que precisamos ao grafo</w:t>
      </w:r>
      <w:r w:rsidR="00966276">
        <w:t xml:space="preserve"> e utilizamos uma verificação para caso a origem não tenha sido adicionada, </w:t>
      </w:r>
      <w:r w:rsidR="000E51C1">
        <w:t>criamos</w:t>
      </w:r>
      <w:r w:rsidR="000E51C1" w:rsidRPr="000E51C1">
        <w:t xml:space="preserve"> um </w:t>
      </w:r>
      <w:r w:rsidR="000E51C1">
        <w:t>“</w:t>
      </w:r>
      <w:proofErr w:type="spellStart"/>
      <w:r w:rsidR="000E51C1" w:rsidRPr="000E51C1">
        <w:t>HashMap</w:t>
      </w:r>
      <w:proofErr w:type="spellEnd"/>
      <w:r w:rsidR="000E51C1">
        <w:t>”</w:t>
      </w:r>
      <w:r w:rsidR="000E51C1" w:rsidRPr="000E51C1">
        <w:t xml:space="preserve"> interno e o coloca</w:t>
      </w:r>
      <w:r w:rsidR="000E51C1">
        <w:t>mos</w:t>
      </w:r>
      <w:r w:rsidR="000E51C1" w:rsidRPr="000E51C1">
        <w:t xml:space="preserve"> no mapa, usando </w:t>
      </w:r>
      <w:r w:rsidR="000E51C1">
        <w:t>a “</w:t>
      </w:r>
      <w:r w:rsidR="000E51C1" w:rsidRPr="000E51C1">
        <w:t>origem</w:t>
      </w:r>
      <w:r w:rsidR="000E51C1">
        <w:t>”</w:t>
      </w:r>
      <w:r w:rsidR="000E51C1" w:rsidRPr="000E51C1">
        <w:t xml:space="preserve"> como </w:t>
      </w:r>
      <w:r w:rsidR="000E51C1" w:rsidRPr="000E51C1">
        <w:lastRenderedPageBreak/>
        <w:t>chave. Em seguida, recupera</w:t>
      </w:r>
      <w:r w:rsidR="000E51C1">
        <w:t>mos</w:t>
      </w:r>
      <w:r w:rsidR="000E51C1" w:rsidRPr="000E51C1">
        <w:t xml:space="preserve"> </w:t>
      </w:r>
      <w:r w:rsidR="000E51C1">
        <w:t>esse</w:t>
      </w:r>
      <w:r w:rsidR="000E51C1" w:rsidRPr="000E51C1">
        <w:t xml:space="preserve"> </w:t>
      </w:r>
      <w:r w:rsidR="000E51C1">
        <w:t>ma</w:t>
      </w:r>
      <w:r w:rsidR="000E51C1" w:rsidRPr="000E51C1">
        <w:t>p</w:t>
      </w:r>
      <w:r w:rsidR="000E51C1">
        <w:t>a</w:t>
      </w:r>
      <w:r w:rsidR="000E51C1" w:rsidRPr="000E51C1">
        <w:t xml:space="preserve"> interno correspondente ao vértice </w:t>
      </w:r>
      <w:r w:rsidR="000E51C1">
        <w:t>“</w:t>
      </w:r>
      <w:r w:rsidR="000E51C1" w:rsidRPr="000E51C1">
        <w:t>origem</w:t>
      </w:r>
      <w:r w:rsidR="000E51C1">
        <w:t>”</w:t>
      </w:r>
      <w:r w:rsidR="000E51C1" w:rsidRPr="000E51C1">
        <w:t xml:space="preserve"> e coloca</w:t>
      </w:r>
      <w:r w:rsidR="000E51C1">
        <w:t>mos</w:t>
      </w:r>
      <w:r w:rsidR="000E51C1" w:rsidRPr="000E51C1">
        <w:t xml:space="preserve"> o vértice </w:t>
      </w:r>
      <w:r w:rsidR="000E51C1">
        <w:t>“</w:t>
      </w:r>
      <w:r w:rsidR="000E51C1" w:rsidRPr="000E51C1">
        <w:t>destino</w:t>
      </w:r>
      <w:r w:rsidR="000E51C1">
        <w:t>”</w:t>
      </w:r>
      <w:r w:rsidR="000E51C1" w:rsidRPr="000E51C1">
        <w:t xml:space="preserve"> e seu peso associado nele</w:t>
      </w:r>
      <w:r w:rsidR="000E51C1">
        <w:t>, que é a variável “valor”</w:t>
      </w:r>
      <w:r w:rsidR="000E51C1" w:rsidRPr="000E51C1">
        <w:t>.</w:t>
      </w:r>
    </w:p>
    <w:p w14:paraId="11F72B2C" w14:textId="390391D2" w:rsidR="00966276" w:rsidRDefault="00966276" w:rsidP="005477E7">
      <w:pPr>
        <w:pStyle w:val="Contedos"/>
      </w:pPr>
      <w:r>
        <w:t>Após isso, temos o método “</w:t>
      </w:r>
      <w:proofErr w:type="spellStart"/>
      <w:r>
        <w:t>get</w:t>
      </w:r>
      <w:proofErr w:type="spellEnd"/>
      <w:r>
        <w:t>”</w:t>
      </w:r>
      <w:r w:rsidR="007964FB">
        <w:t>. Este método verifica se o mapa contém o vértice “origem” e o vértice “destino” e retorna o peso associados a ambos. E caso nulo, retorna 0.</w:t>
      </w:r>
    </w:p>
    <w:p w14:paraId="14CD3167" w14:textId="61EBE10F" w:rsidR="00E32ECE" w:rsidRDefault="007964FB" w:rsidP="005477E7">
      <w:pPr>
        <w:pStyle w:val="Contedos"/>
      </w:pPr>
      <w:r w:rsidRPr="007964FB">
        <w:t xml:space="preserve">E por </w:t>
      </w:r>
      <w:r w:rsidR="009C5BBF" w:rsidRPr="007964FB">
        <w:t>último</w:t>
      </w:r>
      <w:r w:rsidRPr="007964FB">
        <w:t xml:space="preserve"> utilizamos o método </w:t>
      </w:r>
      <w:r>
        <w:t>“compare” que compara o peso das arestas em relação ao limite nos dado anteriormente.</w:t>
      </w:r>
      <w:r w:rsidR="009C5BBF">
        <w:t xml:space="preserve"> Salvamos esse limite em uma variável através dos argumentos do programa e o passamos como parâmetro do método junto com a variável </w:t>
      </w:r>
      <w:r w:rsidR="009C5BBF" w:rsidRPr="009C5BBF">
        <w:t>“o</w:t>
      </w:r>
      <w:r w:rsidR="009C5BBF">
        <w:t>rdem” que contem a ordem dos vértices a serem comparados a partir do ficheiro “time.csv”, tendo assim a comparação baseada na ordem de entrega. Para obtermos o resultado</w:t>
      </w:r>
      <w:r w:rsidR="00D97ABA">
        <w:t>, usamos um método “</w:t>
      </w:r>
      <w:proofErr w:type="spellStart"/>
      <w:r w:rsidR="00D97ABA">
        <w:t>foreach</w:t>
      </w:r>
      <w:proofErr w:type="spellEnd"/>
      <w:r w:rsidR="00D97ABA">
        <w:t>” para comparar cada valor, usamos um “</w:t>
      </w:r>
      <w:proofErr w:type="spellStart"/>
      <w:r w:rsidR="00D97ABA">
        <w:t>if</w:t>
      </w:r>
      <w:proofErr w:type="spellEnd"/>
      <w:r w:rsidR="00D97ABA">
        <w:t xml:space="preserve">” para verificar se o valor entre a comparação é maior do que o limite passado, caso seja, </w:t>
      </w:r>
      <w:r w:rsidR="00480B0C">
        <w:t xml:space="preserve">damos print naquela chave. Por último calculamos a </w:t>
      </w:r>
      <w:proofErr w:type="spellStart"/>
      <w:r w:rsidR="00480B0C">
        <w:t>porcentagem</w:t>
      </w:r>
      <w:proofErr w:type="spellEnd"/>
      <w:r w:rsidR="00480B0C">
        <w:t xml:space="preserve"> somando o peso de cada vértice e dividindo pelo </w:t>
      </w:r>
      <w:r w:rsidR="00094A2E">
        <w:t>número</w:t>
      </w:r>
      <w:r w:rsidR="00480B0C">
        <w:t xml:space="preserve"> de números</w:t>
      </w:r>
      <w:r w:rsidR="00E32ECE">
        <w:t>.</w:t>
      </w:r>
    </w:p>
    <w:p w14:paraId="66ABE9C2" w14:textId="77777777" w:rsidR="00E32ECE" w:rsidRPr="007964FB" w:rsidRDefault="00E32ECE" w:rsidP="00E32ECE">
      <w:pPr>
        <w:pStyle w:val="Heading2"/>
      </w:pPr>
    </w:p>
    <w:p w14:paraId="41B97ABE" w14:textId="36F023B3" w:rsidR="00D75502" w:rsidRDefault="00E32ECE" w:rsidP="00D75502">
      <w:pPr>
        <w:pStyle w:val="Heading2"/>
      </w:pPr>
      <w:r>
        <w:t>Nosso resultado:</w:t>
      </w:r>
    </w:p>
    <w:p w14:paraId="65512F84" w14:textId="60834045" w:rsidR="00E32ECE" w:rsidRPr="00E32ECE" w:rsidRDefault="00E32ECE" w:rsidP="00E32ECE">
      <w:r>
        <w:rPr>
          <w:noProof/>
        </w:rPr>
        <w:drawing>
          <wp:inline distT="0" distB="0" distL="0" distR="0" wp14:anchorId="7699D1F0" wp14:editId="5169BCF7">
            <wp:extent cx="5781675" cy="619125"/>
            <wp:effectExtent l="0" t="0" r="9525" b="9525"/>
            <wp:docPr id="1500528031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28031" name="Picture 1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CEA3" w14:textId="779C496B" w:rsidR="00094A2E" w:rsidRDefault="00D75502" w:rsidP="00D75502">
      <w:pPr>
        <w:pStyle w:val="Heading2"/>
      </w:pPr>
      <w:r>
        <w:lastRenderedPageBreak/>
        <w:t>Diagrama de classes:</w:t>
      </w:r>
    </w:p>
    <w:p w14:paraId="7C9F12A7" w14:textId="52252F81" w:rsidR="00D75502" w:rsidRPr="00D75502" w:rsidRDefault="00D75502" w:rsidP="00D75502">
      <w:r>
        <w:rPr>
          <w:noProof/>
        </w:rPr>
        <w:drawing>
          <wp:inline distT="0" distB="0" distL="0" distR="0" wp14:anchorId="01FA2E3A" wp14:editId="43634399">
            <wp:extent cx="6210300" cy="4191000"/>
            <wp:effectExtent l="0" t="0" r="0" b="0"/>
            <wp:docPr id="84727549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D13" w14:textId="77777777" w:rsidR="00094A2E" w:rsidRDefault="00094A2E" w:rsidP="00AB02A7">
      <w:pPr>
        <w:spacing w:after="200"/>
      </w:pPr>
    </w:p>
    <w:p w14:paraId="49F12E46" w14:textId="77777777" w:rsidR="00094A2E" w:rsidRDefault="00094A2E" w:rsidP="00AB02A7">
      <w:pPr>
        <w:spacing w:after="200"/>
      </w:pPr>
    </w:p>
    <w:p w14:paraId="5A3351B3" w14:textId="77777777" w:rsidR="00094A2E" w:rsidRDefault="00094A2E" w:rsidP="00AB02A7">
      <w:pPr>
        <w:spacing w:after="200"/>
      </w:pPr>
    </w:p>
    <w:p w14:paraId="040E3F18" w14:textId="77777777" w:rsidR="00094A2E" w:rsidRDefault="00094A2E" w:rsidP="00AB02A7">
      <w:pPr>
        <w:spacing w:after="200"/>
      </w:pPr>
    </w:p>
    <w:p w14:paraId="116A5249" w14:textId="77777777" w:rsidR="00094A2E" w:rsidRDefault="00094A2E" w:rsidP="00AB02A7">
      <w:pPr>
        <w:spacing w:after="200"/>
      </w:pPr>
    </w:p>
    <w:p w14:paraId="4F5E5188" w14:textId="77777777" w:rsidR="00094A2E" w:rsidRDefault="00094A2E" w:rsidP="00AB02A7">
      <w:pPr>
        <w:spacing w:after="200"/>
      </w:pPr>
    </w:p>
    <w:p w14:paraId="4618D251" w14:textId="77777777" w:rsidR="00094A2E" w:rsidRDefault="00094A2E" w:rsidP="00AB02A7">
      <w:pPr>
        <w:spacing w:after="200"/>
      </w:pPr>
    </w:p>
    <w:p w14:paraId="35C3B068" w14:textId="77777777" w:rsidR="00094A2E" w:rsidRDefault="00094A2E" w:rsidP="00AB02A7">
      <w:pPr>
        <w:spacing w:after="200"/>
      </w:pPr>
    </w:p>
    <w:p w14:paraId="2C1AED59" w14:textId="77777777" w:rsidR="00094A2E" w:rsidRDefault="00094A2E" w:rsidP="00AB02A7">
      <w:pPr>
        <w:spacing w:after="200"/>
      </w:pPr>
    </w:p>
    <w:p w14:paraId="6E8B554B" w14:textId="29715048" w:rsidR="001E3091" w:rsidRDefault="001E3091" w:rsidP="00AB02A7">
      <w:pPr>
        <w:spacing w:after="200"/>
      </w:pPr>
      <w:r>
        <w:t xml:space="preserve">Classe </w:t>
      </w:r>
      <w:proofErr w:type="spellStart"/>
      <w:r>
        <w:t>main</w:t>
      </w:r>
      <w:proofErr w:type="spellEnd"/>
      <w:r>
        <w:t>:</w:t>
      </w:r>
    </w:p>
    <w:p w14:paraId="20C4CC14" w14:textId="78D5BAAD" w:rsidR="001E3091" w:rsidRDefault="001E3091" w:rsidP="00AB02A7">
      <w:pPr>
        <w:spacing w:after="200"/>
      </w:pPr>
      <w:r>
        <w:rPr>
          <w:noProof/>
        </w:rPr>
        <w:lastRenderedPageBreak/>
        <w:drawing>
          <wp:inline distT="0" distB="0" distL="0" distR="0" wp14:anchorId="3A676D25" wp14:editId="6C8A9B99">
            <wp:extent cx="6371590" cy="5271135"/>
            <wp:effectExtent l="0" t="0" r="0" b="5715"/>
            <wp:docPr id="213353003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30038" name="Imagem 1" descr="Uma imagem com texto, captura de ecrã, softwar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BC41" w14:textId="77777777" w:rsidR="003F6F00" w:rsidRDefault="003F6F00" w:rsidP="00AB02A7">
      <w:pPr>
        <w:spacing w:after="200"/>
      </w:pPr>
    </w:p>
    <w:p w14:paraId="42754E90" w14:textId="77777777" w:rsidR="003F6F00" w:rsidRDefault="003F6F00" w:rsidP="00AB02A7">
      <w:pPr>
        <w:spacing w:after="200"/>
      </w:pPr>
    </w:p>
    <w:p w14:paraId="0E3136FD" w14:textId="77777777" w:rsidR="003F6F00" w:rsidRDefault="003F6F00" w:rsidP="00AB02A7">
      <w:pPr>
        <w:spacing w:after="200"/>
      </w:pPr>
    </w:p>
    <w:p w14:paraId="4500231C" w14:textId="77777777" w:rsidR="003F6F00" w:rsidRDefault="003F6F00" w:rsidP="00AB02A7">
      <w:pPr>
        <w:spacing w:after="200"/>
      </w:pPr>
    </w:p>
    <w:p w14:paraId="5AA30B26" w14:textId="77777777" w:rsidR="003F6F00" w:rsidRDefault="003F6F00" w:rsidP="00AB02A7">
      <w:pPr>
        <w:spacing w:after="200"/>
      </w:pPr>
    </w:p>
    <w:p w14:paraId="74161A87" w14:textId="77777777" w:rsidR="003F6F00" w:rsidRDefault="003F6F00" w:rsidP="00AB02A7">
      <w:pPr>
        <w:spacing w:after="200"/>
      </w:pPr>
    </w:p>
    <w:p w14:paraId="3EEA98EA" w14:textId="77777777" w:rsidR="003F6F00" w:rsidRDefault="003F6F00" w:rsidP="00AB02A7">
      <w:pPr>
        <w:spacing w:after="200"/>
      </w:pPr>
    </w:p>
    <w:p w14:paraId="1ADFB7CE" w14:textId="77777777" w:rsidR="003F6F00" w:rsidRDefault="003F6F00" w:rsidP="00AB02A7">
      <w:pPr>
        <w:spacing w:after="200"/>
      </w:pPr>
    </w:p>
    <w:p w14:paraId="410F4891" w14:textId="77777777" w:rsidR="003F6F00" w:rsidRDefault="003F6F00" w:rsidP="00AB02A7">
      <w:pPr>
        <w:spacing w:after="200"/>
      </w:pPr>
    </w:p>
    <w:p w14:paraId="4D771568" w14:textId="77777777" w:rsidR="000C1C3B" w:rsidRDefault="000C1C3B" w:rsidP="00AB02A7">
      <w:pPr>
        <w:spacing w:after="200"/>
      </w:pPr>
    </w:p>
    <w:p w14:paraId="5473ACCB" w14:textId="139B1F5F" w:rsidR="001E3091" w:rsidRDefault="001E3091" w:rsidP="00AB02A7">
      <w:pPr>
        <w:spacing w:after="200"/>
      </w:pPr>
      <w:r>
        <w:lastRenderedPageBreak/>
        <w:t xml:space="preserve">Classe </w:t>
      </w:r>
      <w:proofErr w:type="spellStart"/>
      <w:r>
        <w:t>Reader</w:t>
      </w:r>
      <w:proofErr w:type="spellEnd"/>
      <w:r>
        <w:t>:</w:t>
      </w:r>
    </w:p>
    <w:p w14:paraId="60D934F7" w14:textId="714ED6D7" w:rsidR="001E3091" w:rsidRDefault="001E3091" w:rsidP="00AB02A7">
      <w:pPr>
        <w:spacing w:after="200"/>
      </w:pPr>
      <w:r>
        <w:rPr>
          <w:noProof/>
        </w:rPr>
        <w:drawing>
          <wp:inline distT="0" distB="0" distL="0" distR="0" wp14:anchorId="7894F9D4" wp14:editId="15C6EA68">
            <wp:extent cx="6371590" cy="5474970"/>
            <wp:effectExtent l="0" t="0" r="0" b="0"/>
            <wp:docPr id="1362821411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21411" name="Imagem 1" descr="Uma imagem com texto, captura de ecrã, softwar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E76C" w14:textId="4BDFF9C5" w:rsidR="001E3091" w:rsidRDefault="001E3091" w:rsidP="00AB02A7">
      <w:pPr>
        <w:spacing w:after="200"/>
      </w:pPr>
      <w:r>
        <w:rPr>
          <w:noProof/>
        </w:rPr>
        <w:lastRenderedPageBreak/>
        <w:drawing>
          <wp:inline distT="0" distB="0" distL="0" distR="0" wp14:anchorId="3B3FADA9" wp14:editId="13A907AE">
            <wp:extent cx="6371590" cy="4029710"/>
            <wp:effectExtent l="0" t="0" r="0" b="8890"/>
            <wp:docPr id="100327167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71672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6BA" w14:textId="6925028E" w:rsidR="0058376C" w:rsidRDefault="001E3091" w:rsidP="000C1C3B">
      <w:pPr>
        <w:spacing w:after="200"/>
      </w:pPr>
      <w:r>
        <w:t>Classe Grafo:</w:t>
      </w:r>
      <w:r w:rsidR="000C1C3B" w:rsidRPr="000C1C3B">
        <w:t xml:space="preserve"> </w:t>
      </w:r>
      <w:r w:rsidR="000C1C3B">
        <w:rPr>
          <w:noProof/>
        </w:rPr>
        <w:drawing>
          <wp:inline distT="0" distB="0" distL="0" distR="0" wp14:anchorId="1F755F0C" wp14:editId="5CF579E2">
            <wp:extent cx="6371590" cy="3726815"/>
            <wp:effectExtent l="0" t="0" r="0" b="6985"/>
            <wp:docPr id="561072527" name="Picture 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72527" name="Picture 2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942E6E" wp14:editId="129EA608">
            <wp:extent cx="6371590" cy="4923790"/>
            <wp:effectExtent l="0" t="0" r="0" b="0"/>
            <wp:docPr id="2092976667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76667" name="Imagem 1" descr="Uma imagem com texto, captura de ecrã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EACB1E" wp14:editId="280DC886">
            <wp:extent cx="6371590" cy="2439035"/>
            <wp:effectExtent l="0" t="0" r="0" b="0"/>
            <wp:docPr id="85241657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1657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56DC" w14:textId="31A73E7B" w:rsidR="0058376C" w:rsidRDefault="0058376C" w:rsidP="0058376C">
      <w:pPr>
        <w:pStyle w:val="Heading1"/>
      </w:pPr>
      <w:r>
        <w:t>Conclusão</w:t>
      </w:r>
    </w:p>
    <w:p w14:paraId="3615184F" w14:textId="6785464A" w:rsidR="0058376C" w:rsidRPr="00D70D02" w:rsidRDefault="0058376C" w:rsidP="0058376C">
      <w:pPr>
        <w:pStyle w:val="Contedos"/>
      </w:pPr>
      <w:r>
        <w:t xml:space="preserve">Conseguimos </w:t>
      </w:r>
      <w:r w:rsidR="00E04231">
        <w:t>pôr</w:t>
      </w:r>
      <w:r>
        <w:t xml:space="preserve"> em </w:t>
      </w:r>
      <w:r w:rsidR="008D3340">
        <w:t>prática</w:t>
      </w:r>
      <w:r w:rsidR="00E04231">
        <w:t xml:space="preserve"> os conhecimentos </w:t>
      </w:r>
      <w:r>
        <w:t>obtid</w:t>
      </w:r>
      <w:r w:rsidR="00E04231">
        <w:t>os</w:t>
      </w:r>
      <w:r>
        <w:t xml:space="preserve"> na cadeira de </w:t>
      </w:r>
      <w:r w:rsidR="00E04231">
        <w:t>algoritmia</w:t>
      </w:r>
      <w:r>
        <w:t xml:space="preserve"> e estrutura de dados, como </w:t>
      </w:r>
      <w:r w:rsidR="00E04231">
        <w:t xml:space="preserve">grafos e </w:t>
      </w:r>
      <w:r w:rsidR="008D3340">
        <w:t xml:space="preserve">o uso de estratégias de </w:t>
      </w:r>
      <w:proofErr w:type="spellStart"/>
      <w:r w:rsidR="008D3340">
        <w:t>concepçao</w:t>
      </w:r>
      <w:proofErr w:type="spellEnd"/>
      <w:r w:rsidR="00E04231">
        <w:t xml:space="preserve"> de algoritmos para dividirmos melhor o nosso problema e </w:t>
      </w:r>
      <w:r w:rsidR="000C1C3B">
        <w:t>resolvê-lo</w:t>
      </w:r>
      <w:r w:rsidR="00E04231">
        <w:t xml:space="preserve"> de uma maneira mais pratica e rápida. </w:t>
      </w:r>
    </w:p>
    <w:sectPr w:rsidR="0058376C" w:rsidRPr="00D70D02" w:rsidSect="00AB02A7">
      <w:headerReference w:type="default" r:id="rId20"/>
      <w:footerReference w:type="default" r:id="rId21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2AE22" w14:textId="77777777" w:rsidR="005C6222" w:rsidRDefault="005C6222">
      <w:r>
        <w:separator/>
      </w:r>
    </w:p>
    <w:p w14:paraId="38DF0ABF" w14:textId="77777777" w:rsidR="005C6222" w:rsidRDefault="005C6222"/>
  </w:endnote>
  <w:endnote w:type="continuationSeparator" w:id="0">
    <w:p w14:paraId="652DB950" w14:textId="77777777" w:rsidR="005C6222" w:rsidRDefault="005C6222">
      <w:r>
        <w:continuationSeparator/>
      </w:r>
    </w:p>
    <w:p w14:paraId="262B2CDF" w14:textId="77777777" w:rsidR="005C6222" w:rsidRDefault="005C62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626CA5" w14:textId="77777777" w:rsidR="00DF027C" w:rsidRDefault="00DF027C">
        <w:pPr>
          <w:pStyle w:val="Footer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AB02A7">
          <w:rPr>
            <w:noProof/>
            <w:lang w:bidi="pt-PT"/>
          </w:rPr>
          <w:t>2</w:t>
        </w:r>
        <w:r>
          <w:rPr>
            <w:noProof/>
            <w:lang w:bidi="pt-PT"/>
          </w:rPr>
          <w:fldChar w:fldCharType="end"/>
        </w:r>
      </w:p>
    </w:sdtContent>
  </w:sdt>
  <w:p w14:paraId="11EEA992" w14:textId="77777777"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35CADD" w14:textId="77777777" w:rsidR="005C6222" w:rsidRDefault="005C6222">
      <w:r>
        <w:separator/>
      </w:r>
    </w:p>
    <w:p w14:paraId="6FB441C5" w14:textId="77777777" w:rsidR="005C6222" w:rsidRDefault="005C6222"/>
  </w:footnote>
  <w:footnote w:type="continuationSeparator" w:id="0">
    <w:p w14:paraId="0F74819D" w14:textId="77777777" w:rsidR="005C6222" w:rsidRDefault="005C6222">
      <w:r>
        <w:continuationSeparator/>
      </w:r>
    </w:p>
    <w:p w14:paraId="039D0C47" w14:textId="77777777" w:rsidR="005C6222" w:rsidRDefault="005C622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17C342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D5E30A0" w14:textId="77777777" w:rsidR="00D077E9" w:rsidRDefault="00D077E9">
          <w:pPr>
            <w:pStyle w:val="Header"/>
          </w:pPr>
        </w:p>
      </w:tc>
    </w:tr>
  </w:tbl>
  <w:p w14:paraId="64E9A7B0" w14:textId="77777777" w:rsidR="00D077E9" w:rsidRDefault="00D077E9" w:rsidP="00D077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0B2"/>
    <w:rsid w:val="00003EFE"/>
    <w:rsid w:val="0002482E"/>
    <w:rsid w:val="00050324"/>
    <w:rsid w:val="0006387C"/>
    <w:rsid w:val="00094A2E"/>
    <w:rsid w:val="000A0150"/>
    <w:rsid w:val="000B64B5"/>
    <w:rsid w:val="000C1C3B"/>
    <w:rsid w:val="000E51C1"/>
    <w:rsid w:val="000E63C9"/>
    <w:rsid w:val="00105059"/>
    <w:rsid w:val="00130E9D"/>
    <w:rsid w:val="00150A6D"/>
    <w:rsid w:val="00185B35"/>
    <w:rsid w:val="001E3091"/>
    <w:rsid w:val="001F2BC8"/>
    <w:rsid w:val="001F5F6B"/>
    <w:rsid w:val="00243EBC"/>
    <w:rsid w:val="00246A35"/>
    <w:rsid w:val="00275230"/>
    <w:rsid w:val="00284348"/>
    <w:rsid w:val="002F51F5"/>
    <w:rsid w:val="00312137"/>
    <w:rsid w:val="00330359"/>
    <w:rsid w:val="0033762F"/>
    <w:rsid w:val="00360494"/>
    <w:rsid w:val="00362B4D"/>
    <w:rsid w:val="00366C7E"/>
    <w:rsid w:val="00384EA3"/>
    <w:rsid w:val="003A39A1"/>
    <w:rsid w:val="003C2191"/>
    <w:rsid w:val="003D3863"/>
    <w:rsid w:val="003F6F00"/>
    <w:rsid w:val="004110DE"/>
    <w:rsid w:val="0044085A"/>
    <w:rsid w:val="00480B0C"/>
    <w:rsid w:val="004B21A5"/>
    <w:rsid w:val="004F3BA1"/>
    <w:rsid w:val="005037F0"/>
    <w:rsid w:val="00516A86"/>
    <w:rsid w:val="005275F6"/>
    <w:rsid w:val="005477E7"/>
    <w:rsid w:val="00572102"/>
    <w:rsid w:val="0058376C"/>
    <w:rsid w:val="005C6222"/>
    <w:rsid w:val="005E62AA"/>
    <w:rsid w:val="005F1BB0"/>
    <w:rsid w:val="00656C4D"/>
    <w:rsid w:val="006E5716"/>
    <w:rsid w:val="00711D1F"/>
    <w:rsid w:val="007302B3"/>
    <w:rsid w:val="00730733"/>
    <w:rsid w:val="00730E3A"/>
    <w:rsid w:val="00736AAF"/>
    <w:rsid w:val="00765B2A"/>
    <w:rsid w:val="00783A34"/>
    <w:rsid w:val="007964FB"/>
    <w:rsid w:val="007A67D3"/>
    <w:rsid w:val="007C6B52"/>
    <w:rsid w:val="007D16C5"/>
    <w:rsid w:val="00862FE4"/>
    <w:rsid w:val="0086389A"/>
    <w:rsid w:val="00874ED4"/>
    <w:rsid w:val="0087605E"/>
    <w:rsid w:val="008B1FEE"/>
    <w:rsid w:val="008D3340"/>
    <w:rsid w:val="00903C32"/>
    <w:rsid w:val="00916B16"/>
    <w:rsid w:val="009173B9"/>
    <w:rsid w:val="0093335D"/>
    <w:rsid w:val="0093613E"/>
    <w:rsid w:val="00943026"/>
    <w:rsid w:val="00966276"/>
    <w:rsid w:val="00966B81"/>
    <w:rsid w:val="009B47A7"/>
    <w:rsid w:val="009C5BBF"/>
    <w:rsid w:val="009C7720"/>
    <w:rsid w:val="00A23AFA"/>
    <w:rsid w:val="00A31B3E"/>
    <w:rsid w:val="00A532F3"/>
    <w:rsid w:val="00A8489E"/>
    <w:rsid w:val="00A930B2"/>
    <w:rsid w:val="00AB02A7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5502"/>
    <w:rsid w:val="00D770C7"/>
    <w:rsid w:val="00D86945"/>
    <w:rsid w:val="00D90290"/>
    <w:rsid w:val="00D97ABA"/>
    <w:rsid w:val="00DD152F"/>
    <w:rsid w:val="00DE213F"/>
    <w:rsid w:val="00DF027C"/>
    <w:rsid w:val="00E00A32"/>
    <w:rsid w:val="00E04231"/>
    <w:rsid w:val="00E22ACD"/>
    <w:rsid w:val="00E32ECE"/>
    <w:rsid w:val="00E620B0"/>
    <w:rsid w:val="00E81B40"/>
    <w:rsid w:val="00EF555B"/>
    <w:rsid w:val="00F027BB"/>
    <w:rsid w:val="00F11DCF"/>
    <w:rsid w:val="00F162EA"/>
    <w:rsid w:val="00F40BBC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726AEB"/>
  <w15:docId w15:val="{5FABBC35-0028-4F30-8246-F02CC5CE4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terdeTextodenfase"/>
    <w:qFormat/>
    <w:rsid w:val="00DF027C"/>
  </w:style>
  <w:style w:type="character" w:customStyle="1" w:styleId="CarterdeContedos">
    <w:name w:val="Caráter de Conteúdos"/>
    <w:basedOn w:val="DefaultParagraphFont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DefaultParagraphFont"/>
    <w:link w:val="Textodenfase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yan\AppData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760A5486FDF4B9B8BAD546745D6E94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8F9D822-8F4C-4D18-9274-62791607EB36}"/>
      </w:docPartPr>
      <w:docPartBody>
        <w:p w:rsidR="00E83B08" w:rsidRDefault="00000000">
          <w:pPr>
            <w:pStyle w:val="C760A5486FDF4B9B8BAD546745D6E941"/>
          </w:pPr>
          <w:r w:rsidRPr="00D86945">
            <w:rPr>
              <w:rStyle w:val="SubtitleChar"/>
              <w:b/>
              <w:lang w:bidi="pt-PT"/>
            </w:rPr>
            <w:fldChar w:fldCharType="begin"/>
          </w:r>
          <w:r w:rsidRPr="00D86945">
            <w:rPr>
              <w:rStyle w:val="SubtitleChar"/>
              <w:lang w:bidi="pt-PT"/>
            </w:rPr>
            <w:instrText xml:space="preserve"> DATE  \@ "MMMM d"  \* MERGEFORMAT </w:instrText>
          </w:r>
          <w:r w:rsidRPr="00D86945">
            <w:rPr>
              <w:rStyle w:val="SubtitleChar"/>
              <w:b/>
              <w:lang w:bidi="pt-PT"/>
            </w:rPr>
            <w:fldChar w:fldCharType="separate"/>
          </w:r>
          <w:r>
            <w:rPr>
              <w:rStyle w:val="SubtitleChar"/>
              <w:lang w:bidi="pt-PT"/>
            </w:rPr>
            <w:t>junho 26</w:t>
          </w:r>
          <w:r w:rsidRPr="00D86945">
            <w:rPr>
              <w:rStyle w:val="SubtitleChar"/>
              <w:b/>
              <w:lang w:bidi="pt-PT"/>
            </w:rPr>
            <w:fldChar w:fldCharType="end"/>
          </w:r>
        </w:p>
      </w:docPartBody>
    </w:docPart>
    <w:docPart>
      <w:docPartPr>
        <w:name w:val="DEE9045EE229495DA8A8445640A00BD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6FE5A2-7705-400F-8300-0CD470C2F1EF}"/>
      </w:docPartPr>
      <w:docPartBody>
        <w:p w:rsidR="00E83B08" w:rsidRDefault="00000000">
          <w:pPr>
            <w:pStyle w:val="DEE9045EE229495DA8A8445640A00BD6"/>
          </w:pPr>
          <w:r>
            <w:rPr>
              <w:lang w:bidi="pt-PT"/>
            </w:rPr>
            <w:t>NOME DA EMPRESA</w:t>
          </w:r>
        </w:p>
      </w:docPartBody>
    </w:docPart>
    <w:docPart>
      <w:docPartPr>
        <w:name w:val="B0FE2B819EAE46D9A171BFA915DA2EB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5B5DD879-B3AA-4E22-B0FC-31ACA49823EA}"/>
      </w:docPartPr>
      <w:docPartBody>
        <w:p w:rsidR="00E83B08" w:rsidRDefault="00000000">
          <w:pPr>
            <w:pStyle w:val="B0FE2B819EAE46D9A171BFA915DA2EBB"/>
          </w:pPr>
          <w:r>
            <w:rPr>
              <w:lang w:bidi="pt-PT"/>
            </w:rPr>
            <w:t>O Seu Nome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691"/>
    <w:rsid w:val="00164691"/>
    <w:rsid w:val="00C904DF"/>
    <w:rsid w:val="00E83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C760A5486FDF4B9B8BAD546745D6E941">
    <w:name w:val="C760A5486FDF4B9B8BAD546745D6E941"/>
  </w:style>
  <w:style w:type="paragraph" w:customStyle="1" w:styleId="DEE9045EE229495DA8A8445640A00BD6">
    <w:name w:val="DEE9045EE229495DA8A8445640A00BD6"/>
  </w:style>
  <w:style w:type="paragraph" w:customStyle="1" w:styleId="B0FE2B819EAE46D9A171BFA915DA2EBB">
    <w:name w:val="B0FE2B819EAE46D9A171BFA915DA2E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Cayan Prola e Diogo Fernandes
Professor: Tiago Candeias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148</TotalTime>
  <Pages>8</Pages>
  <Words>506</Words>
  <Characters>2890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Cayan Moraes Prola</dc:creator>
  <cp:keywords/>
  <cp:lastModifiedBy>Cayan Prola</cp:lastModifiedBy>
  <cp:revision>14</cp:revision>
  <cp:lastPrinted>2006-08-01T17:47:00Z</cp:lastPrinted>
  <dcterms:created xsi:type="dcterms:W3CDTF">2023-06-26T15:19:00Z</dcterms:created>
  <dcterms:modified xsi:type="dcterms:W3CDTF">2023-06-26T17:56:00Z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